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0583" w14:textId="77777777" w:rsidR="00163304" w:rsidRPr="00163304" w:rsidRDefault="00163304" w:rsidP="00163304">
      <w:pPr>
        <w:spacing w:after="200" w:line="276" w:lineRule="auto"/>
        <w:ind w:left="567" w:firstLine="0"/>
        <w:jc w:val="center"/>
        <w:outlineLvl w:val="0"/>
        <w:rPr>
          <w:rFonts w:eastAsia="Calibri" w:cs="Times New Roman"/>
          <w:kern w:val="0"/>
          <w14:ligatures w14:val="none"/>
        </w:rPr>
      </w:pPr>
      <w:bookmarkStart w:id="0" w:name="_Toc227249007"/>
      <w:bookmarkStart w:id="1" w:name="_Toc207065160"/>
      <w:bookmarkStart w:id="2" w:name="_Toc229641128"/>
      <w:r w:rsidRPr="00163304">
        <w:rPr>
          <w:rFonts w:eastAsia="Calibri" w:cs="Times New Roman"/>
          <w:kern w:val="0"/>
          <w:sz w:val="22"/>
          <w:szCs w:val="22"/>
          <w14:ligatures w14:val="none"/>
        </w:rPr>
        <w:t>МИНОБРНАУКИ РОССИИ</w:t>
      </w:r>
      <w:bookmarkEnd w:id="0"/>
      <w:bookmarkEnd w:id="2"/>
    </w:p>
    <w:p w14:paraId="3F8C393F" w14:textId="77777777" w:rsidR="00163304" w:rsidRPr="00163304" w:rsidRDefault="00163304" w:rsidP="00163304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14:ligatures w14:val="none"/>
        </w:rPr>
      </w:pPr>
      <w:r w:rsidRPr="00163304">
        <w:rPr>
          <w:rFonts w:eastAsia="Calibri" w:cs="Times New Roman"/>
          <w:noProof/>
          <w:kern w:val="0"/>
          <w:lang w:eastAsia="ru-RU"/>
          <w14:ligatures w14:val="none"/>
        </w:rPr>
        <w:drawing>
          <wp:anchor distT="0" distB="0" distL="114300" distR="114300" simplePos="0" relativeHeight="251659264" behindDoc="1" locked="0" layoutInCell="1" allowOverlap="1" wp14:anchorId="44868AD8" wp14:editId="788955C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3304">
        <w:rPr>
          <w:rFonts w:eastAsia="Calibri" w:cs="Times New Roman"/>
          <w:kern w:val="0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017D0ABF" w14:textId="77777777" w:rsidR="00163304" w:rsidRPr="00163304" w:rsidRDefault="00163304" w:rsidP="00163304">
      <w:pPr>
        <w:spacing w:after="200" w:line="276" w:lineRule="auto"/>
        <w:ind w:left="567" w:firstLine="0"/>
        <w:jc w:val="center"/>
        <w:outlineLvl w:val="0"/>
        <w:rPr>
          <w:rFonts w:eastAsia="Calibri" w:cs="Times New Roman"/>
          <w:kern w:val="0"/>
          <w14:ligatures w14:val="none"/>
        </w:rPr>
      </w:pPr>
      <w:bookmarkStart w:id="3" w:name="_Toc227249008"/>
      <w:bookmarkStart w:id="4" w:name="_Toc229641129"/>
      <w:r w:rsidRPr="00163304">
        <w:rPr>
          <w:rFonts w:eastAsia="Calibri" w:cs="Times New Roman"/>
          <w:kern w:val="0"/>
          <w14:ligatures w14:val="none"/>
        </w:rPr>
        <w:t>НИЖЕГОРОДСКИЙ ГОСУДАРСТВЕННЫЙ ТЕХНИЧЕСКИЙ</w:t>
      </w:r>
      <w:bookmarkEnd w:id="3"/>
      <w:bookmarkEnd w:id="4"/>
    </w:p>
    <w:p w14:paraId="3511E13B" w14:textId="77777777" w:rsidR="00163304" w:rsidRPr="00163304" w:rsidRDefault="00163304" w:rsidP="00163304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14:ligatures w14:val="none"/>
        </w:rPr>
      </w:pPr>
      <w:r w:rsidRPr="00163304">
        <w:rPr>
          <w:rFonts w:eastAsia="Calibri" w:cs="Times New Roman"/>
          <w:kern w:val="0"/>
          <w14:ligatures w14:val="none"/>
        </w:rPr>
        <w:t>УНИВЕРСИТЕТ им. Р.Е.АЛЕКСЕЕВА</w:t>
      </w:r>
    </w:p>
    <w:p w14:paraId="09FA75D8" w14:textId="77777777" w:rsidR="00163304" w:rsidRPr="00163304" w:rsidRDefault="00163304" w:rsidP="00163304">
      <w:pPr>
        <w:spacing w:after="200" w:line="276" w:lineRule="auto"/>
        <w:ind w:left="567" w:firstLine="0"/>
        <w:jc w:val="left"/>
        <w:rPr>
          <w:rFonts w:eastAsia="Calibri" w:cs="Times New Roman"/>
          <w:kern w:val="0"/>
          <w:sz w:val="28"/>
          <w:szCs w:val="28"/>
          <w14:ligatures w14:val="none"/>
        </w:rPr>
      </w:pPr>
    </w:p>
    <w:p w14:paraId="6887A38A" w14:textId="77777777" w:rsidR="00163304" w:rsidRPr="00163304" w:rsidRDefault="00163304" w:rsidP="00163304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163304">
        <w:rPr>
          <w:rFonts w:eastAsia="Calibri" w:cs="Times New Roman"/>
          <w:kern w:val="0"/>
          <w:sz w:val="28"/>
          <w:szCs w:val="28"/>
          <w14:ligatures w14:val="none"/>
        </w:rPr>
        <w:t xml:space="preserve"> Институт радиоэлектроники и информационных технологий</w:t>
      </w:r>
    </w:p>
    <w:p w14:paraId="3699D2F1" w14:textId="77777777" w:rsidR="00163304" w:rsidRPr="00163304" w:rsidRDefault="00163304" w:rsidP="00163304">
      <w:pPr>
        <w:spacing w:after="200" w:line="276" w:lineRule="auto"/>
        <w:ind w:left="567" w:firstLine="0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163304">
        <w:rPr>
          <w:rFonts w:eastAsia="Calibri" w:cs="Times New Roman"/>
          <w:kern w:val="0"/>
          <w:sz w:val="28"/>
          <w:szCs w:val="28"/>
          <w14:ligatures w14:val="none"/>
        </w:rPr>
        <w:t>Кафедра информатики и систем управления</w:t>
      </w:r>
    </w:p>
    <w:p w14:paraId="463E35A0" w14:textId="77777777" w:rsidR="00163304" w:rsidRPr="00163304" w:rsidRDefault="00163304" w:rsidP="00163304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14:paraId="5B9C1F4E" w14:textId="77777777" w:rsidR="00163304" w:rsidRPr="00163304" w:rsidRDefault="00163304" w:rsidP="00163304">
      <w:pPr>
        <w:ind w:firstLine="0"/>
        <w:jc w:val="center"/>
        <w:rPr>
          <w:rFonts w:eastAsia="Times New Roman" w:cs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sz w:val="28"/>
          <w:szCs w:val="28"/>
          <w:u w:val="single"/>
          <w:lang w:eastAsia="ru-RU"/>
          <w14:ligatures w14:val="none"/>
        </w:rPr>
        <w:t>Реализация пошаговых блок-схем алгоритмов</w:t>
      </w:r>
    </w:p>
    <w:p w14:paraId="0F69C78F" w14:textId="77777777" w:rsidR="00163304" w:rsidRPr="00163304" w:rsidRDefault="00163304" w:rsidP="00163304">
      <w:pPr>
        <w:ind w:firstLine="0"/>
        <w:jc w:val="center"/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</w:pP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(наименование темы проекта или работы)</w:t>
      </w:r>
    </w:p>
    <w:p w14:paraId="681972B8" w14:textId="77777777" w:rsidR="00163304" w:rsidRPr="00163304" w:rsidRDefault="00163304" w:rsidP="00163304">
      <w:pPr>
        <w:spacing w:after="200" w:line="276" w:lineRule="auto"/>
        <w:ind w:firstLine="0"/>
        <w:jc w:val="left"/>
        <w:rPr>
          <w:rFonts w:eastAsia="Calibri" w:cs="Times New Roman"/>
          <w:color w:val="7F7F7F"/>
          <w:kern w:val="0"/>
          <w:sz w:val="28"/>
          <w:szCs w:val="28"/>
          <w14:ligatures w14:val="none"/>
        </w:rPr>
      </w:pPr>
    </w:p>
    <w:p w14:paraId="3352D868" w14:textId="77777777" w:rsidR="00163304" w:rsidRPr="00163304" w:rsidRDefault="00163304" w:rsidP="00163304">
      <w:pPr>
        <w:spacing w:after="200" w:line="276" w:lineRule="auto"/>
        <w:ind w:firstLine="0"/>
        <w:jc w:val="center"/>
        <w:outlineLvl w:val="0"/>
        <w:rPr>
          <w:rFonts w:eastAsia="Calibri" w:cs="Times New Roman"/>
          <w:kern w:val="0"/>
          <w:sz w:val="36"/>
          <w:szCs w:val="36"/>
          <w14:ligatures w14:val="none"/>
        </w:rPr>
      </w:pPr>
      <w:bookmarkStart w:id="5" w:name="_Toc227249009"/>
      <w:bookmarkStart w:id="6" w:name="_Toc229641130"/>
      <w:r w:rsidRPr="00163304">
        <w:rPr>
          <w:rFonts w:eastAsia="Calibri" w:cs="Times New Roman"/>
          <w:kern w:val="0"/>
          <w:sz w:val="36"/>
          <w:szCs w:val="36"/>
          <w14:ligatures w14:val="none"/>
        </w:rPr>
        <w:t>ОТЧЕТ</w:t>
      </w:r>
      <w:bookmarkEnd w:id="5"/>
      <w:bookmarkEnd w:id="6"/>
    </w:p>
    <w:p w14:paraId="0C44E646" w14:textId="77777777" w:rsidR="00163304" w:rsidRPr="00163304" w:rsidRDefault="00163304" w:rsidP="00163304">
      <w:pPr>
        <w:spacing w:after="200"/>
        <w:ind w:firstLine="0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163304">
        <w:rPr>
          <w:rFonts w:eastAsia="Calibri" w:cs="Times New Roman"/>
          <w:kern w:val="0"/>
          <w:sz w:val="28"/>
          <w:szCs w:val="28"/>
          <w14:ligatures w14:val="none"/>
        </w:rPr>
        <w:t>по лабораторной работе №2</w:t>
      </w:r>
    </w:p>
    <w:p w14:paraId="4A42D2C3" w14:textId="77777777" w:rsidR="00163304" w:rsidRPr="00163304" w:rsidRDefault="00163304" w:rsidP="00163304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163304">
        <w:rPr>
          <w:rFonts w:eastAsia="Calibri" w:cs="Times New Roman"/>
          <w:kern w:val="0"/>
          <w:sz w:val="28"/>
          <w:szCs w:val="28"/>
          <w14:ligatures w14:val="none"/>
        </w:rPr>
        <w:t>по дисциплине</w:t>
      </w:r>
    </w:p>
    <w:p w14:paraId="009C59B0" w14:textId="77777777" w:rsidR="00163304" w:rsidRPr="00163304" w:rsidRDefault="00163304" w:rsidP="00163304">
      <w:pPr>
        <w:ind w:firstLine="0"/>
        <w:jc w:val="center"/>
        <w:rPr>
          <w:rFonts w:eastAsia="Calibri" w:cs="Times New Roman"/>
          <w:kern w:val="0"/>
          <w:sz w:val="28"/>
          <w:szCs w:val="28"/>
          <w:u w:val="single"/>
          <w14:ligatures w14:val="none"/>
        </w:rPr>
      </w:pPr>
      <w:r w:rsidRPr="00163304">
        <w:rPr>
          <w:rFonts w:eastAsia="Calibri" w:cs="Times New Roman"/>
          <w:kern w:val="0"/>
          <w:sz w:val="28"/>
          <w:szCs w:val="28"/>
          <w:u w:val="single"/>
          <w14:ligatures w14:val="none"/>
        </w:rPr>
        <w:t xml:space="preserve">Информатика и компьютерные технологии </w:t>
      </w:r>
    </w:p>
    <w:p w14:paraId="0929560F" w14:textId="77777777" w:rsidR="00163304" w:rsidRPr="00163304" w:rsidRDefault="00163304" w:rsidP="00163304">
      <w:pPr>
        <w:ind w:firstLine="0"/>
        <w:jc w:val="center"/>
        <w:rPr>
          <w:rFonts w:eastAsia="Calibri" w:cs="Times New Roman"/>
          <w:color w:val="7F7F7F"/>
          <w:kern w:val="0"/>
          <w:sz w:val="20"/>
          <w:szCs w:val="20"/>
          <w14:ligatures w14:val="none"/>
        </w:rPr>
      </w:pPr>
      <w:r w:rsidRPr="00163304">
        <w:rPr>
          <w:rFonts w:eastAsia="Calibri" w:cs="Times New Roman"/>
          <w:color w:val="7F7F7F"/>
          <w:kern w:val="0"/>
          <w:sz w:val="20"/>
          <w:szCs w:val="20"/>
          <w14:ligatures w14:val="none"/>
        </w:rPr>
        <w:t>(наименование дисциплины)</w:t>
      </w:r>
    </w:p>
    <w:p w14:paraId="11D73BDE" w14:textId="77777777" w:rsidR="00163304" w:rsidRPr="00163304" w:rsidRDefault="00163304" w:rsidP="00163304">
      <w:pPr>
        <w:spacing w:after="200" w:line="276" w:lineRule="auto"/>
        <w:ind w:firstLine="0"/>
        <w:jc w:val="left"/>
        <w:rPr>
          <w:rFonts w:eastAsia="Calibri" w:cs="Times New Roman"/>
          <w:kern w:val="0"/>
          <w:sz w:val="28"/>
          <w:szCs w:val="28"/>
          <w14:ligatures w14:val="none"/>
        </w:rPr>
      </w:pPr>
    </w:p>
    <w:p w14:paraId="09207E65" w14:textId="77777777" w:rsidR="00163304" w:rsidRPr="00163304" w:rsidRDefault="00163304" w:rsidP="00163304">
      <w:pPr>
        <w:spacing w:after="200" w:line="276" w:lineRule="auto"/>
        <w:ind w:firstLine="0"/>
        <w:jc w:val="left"/>
        <w:rPr>
          <w:rFonts w:eastAsia="Calibri" w:cs="Times New Roman"/>
          <w:kern w:val="0"/>
          <w:sz w:val="28"/>
          <w:szCs w:val="28"/>
          <w14:ligatures w14:val="none"/>
        </w:rPr>
      </w:pPr>
    </w:p>
    <w:p w14:paraId="3E9D9024" w14:textId="77777777" w:rsidR="00163304" w:rsidRPr="00163304" w:rsidRDefault="00163304" w:rsidP="00163304">
      <w:pPr>
        <w:spacing w:line="360" w:lineRule="auto"/>
        <w:ind w:left="4678"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>РУКОВОДИТЕЛЬ:</w:t>
      </w:r>
    </w:p>
    <w:p w14:paraId="3DAF940D" w14:textId="77777777" w:rsidR="00163304" w:rsidRPr="00163304" w:rsidRDefault="00163304" w:rsidP="00163304">
      <w:pPr>
        <w:tabs>
          <w:tab w:val="left" w:pos="9355"/>
        </w:tabs>
        <w:ind w:left="4678"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 xml:space="preserve">________________               </w:t>
      </w:r>
      <w:r w:rsidRPr="00163304">
        <w:rPr>
          <w:rFonts w:eastAsia="Times New Roman" w:cs="Times New Roman"/>
          <w:kern w:val="0"/>
          <w:u w:val="single"/>
          <w:lang w:eastAsia="ru-RU"/>
          <w14:ligatures w14:val="none"/>
        </w:rPr>
        <w:t>Степаненко М.А.</w:t>
      </w:r>
    </w:p>
    <w:p w14:paraId="13CF8626" w14:textId="77777777" w:rsidR="00163304" w:rsidRPr="00163304" w:rsidRDefault="00163304" w:rsidP="00163304">
      <w:pPr>
        <w:ind w:left="4678" w:firstLine="0"/>
        <w:jc w:val="lef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    </w:t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>(подпись)</w:t>
      </w:r>
      <w:r w:rsidRPr="0016330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6330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16330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</w:t>
      </w:r>
      <w:r w:rsidRPr="0016330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 </w:t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(фамилия, </w:t>
      </w:r>
      <w:proofErr w:type="spellStart"/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и.,о</w:t>
      </w:r>
      <w:proofErr w:type="spellEnd"/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.)</w:t>
      </w:r>
    </w:p>
    <w:p w14:paraId="1B5A27F7" w14:textId="77777777" w:rsidR="00163304" w:rsidRPr="00163304" w:rsidRDefault="00163304" w:rsidP="00163304">
      <w:pPr>
        <w:ind w:left="4678" w:firstLine="0"/>
        <w:jc w:val="left"/>
        <w:rPr>
          <w:rFonts w:eastAsia="Times New Roman" w:cs="Times New Roman"/>
          <w:kern w:val="0"/>
          <w:sz w:val="8"/>
          <w:szCs w:val="8"/>
          <w:lang w:eastAsia="ru-RU"/>
          <w14:ligatures w14:val="none"/>
        </w:rPr>
      </w:pPr>
    </w:p>
    <w:p w14:paraId="6CBBDF22" w14:textId="77777777" w:rsidR="00163304" w:rsidRPr="00163304" w:rsidRDefault="00163304" w:rsidP="00163304">
      <w:pPr>
        <w:spacing w:before="240" w:line="360" w:lineRule="auto"/>
        <w:ind w:left="4678"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>СТУДЕНТ:</w:t>
      </w:r>
    </w:p>
    <w:p w14:paraId="7E6C023A" w14:textId="77777777" w:rsidR="00163304" w:rsidRPr="00163304" w:rsidRDefault="00163304" w:rsidP="00163304">
      <w:pPr>
        <w:tabs>
          <w:tab w:val="left" w:pos="9355"/>
        </w:tabs>
        <w:ind w:left="4678"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 xml:space="preserve">________________                     </w:t>
      </w:r>
      <w:r w:rsidRPr="00163304">
        <w:rPr>
          <w:rFonts w:eastAsia="Times New Roman" w:cs="Times New Roman"/>
          <w:kern w:val="0"/>
          <w:u w:val="single"/>
          <w:lang w:eastAsia="ru-RU"/>
          <w14:ligatures w14:val="none"/>
        </w:rPr>
        <w:t>Аксенов Д.А.</w:t>
      </w:r>
    </w:p>
    <w:p w14:paraId="109E540C" w14:textId="77777777" w:rsidR="00163304" w:rsidRPr="00163304" w:rsidRDefault="00163304" w:rsidP="00163304">
      <w:pPr>
        <w:ind w:left="4678" w:firstLine="278"/>
        <w:jc w:val="left"/>
        <w:rPr>
          <w:rFonts w:eastAsia="Times New Roman" w:cs="Times New Roman"/>
          <w:color w:val="7F7F7F"/>
          <w:kern w:val="0"/>
          <w:sz w:val="36"/>
          <w:szCs w:val="36"/>
          <w:lang w:eastAsia="ru-RU"/>
          <w14:ligatures w14:val="none"/>
        </w:rPr>
      </w:pP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(подпись)</w:t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 xml:space="preserve">   (фамилия, </w:t>
      </w:r>
      <w:proofErr w:type="spellStart"/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>и.,о</w:t>
      </w:r>
      <w:proofErr w:type="spellEnd"/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 xml:space="preserve">.) </w:t>
      </w:r>
      <w:r w:rsidRPr="00163304">
        <w:rPr>
          <w:rFonts w:eastAsia="Times New Roman" w:cs="Times New Roman"/>
          <w:color w:val="7F7F7F"/>
          <w:kern w:val="0"/>
          <w:sz w:val="36"/>
          <w:szCs w:val="36"/>
          <w:lang w:eastAsia="ru-RU"/>
          <w14:ligatures w14:val="none"/>
        </w:rPr>
        <w:t xml:space="preserve"> </w:t>
      </w:r>
    </w:p>
    <w:p w14:paraId="250B1645" w14:textId="77777777" w:rsidR="00163304" w:rsidRPr="00163304" w:rsidRDefault="00163304" w:rsidP="00163304">
      <w:pPr>
        <w:ind w:left="4678" w:firstLine="278"/>
        <w:jc w:val="left"/>
        <w:rPr>
          <w:rFonts w:eastAsia="Times New Roman" w:cs="Times New Roman"/>
          <w:color w:val="7F7F7F"/>
          <w:kern w:val="0"/>
          <w:sz w:val="16"/>
          <w:szCs w:val="16"/>
          <w:lang w:eastAsia="ru-RU"/>
          <w14:ligatures w14:val="none"/>
        </w:rPr>
      </w:pPr>
    </w:p>
    <w:p w14:paraId="35621A9A" w14:textId="77777777" w:rsidR="00163304" w:rsidRPr="00163304" w:rsidRDefault="00163304" w:rsidP="00163304">
      <w:pPr>
        <w:ind w:left="4678" w:firstLine="0"/>
        <w:jc w:val="left"/>
        <w:rPr>
          <w:rFonts w:eastAsia="Times New Roman" w:cs="Times New Roman"/>
          <w:kern w:val="0"/>
          <w:sz w:val="20"/>
          <w:szCs w:val="20"/>
          <w:u w:val="single"/>
          <w:lang w:eastAsia="ru-RU"/>
          <w14:ligatures w14:val="none"/>
        </w:rPr>
      </w:pP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 xml:space="preserve">                    </w:t>
      </w:r>
      <w:r w:rsidRPr="00163304">
        <w:rPr>
          <w:rFonts w:eastAsia="Times New Roman" w:cs="Times New Roman"/>
          <w:kern w:val="0"/>
          <w:sz w:val="22"/>
          <w:szCs w:val="20"/>
          <w:u w:val="single"/>
          <w:lang w:eastAsia="ru-RU"/>
          <w14:ligatures w14:val="none"/>
        </w:rPr>
        <w:t>25-ИВТ-4-1</w:t>
      </w:r>
    </w:p>
    <w:p w14:paraId="0FA34F01" w14:textId="77777777" w:rsidR="00163304" w:rsidRPr="00163304" w:rsidRDefault="00163304" w:rsidP="00163304">
      <w:pPr>
        <w:ind w:left="4678" w:firstLine="0"/>
        <w:jc w:val="left"/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</w:pP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</w:r>
      <w:r w:rsidRPr="00163304">
        <w:rPr>
          <w:rFonts w:eastAsia="Times New Roman" w:cs="Times New Roman"/>
          <w:color w:val="7F7F7F"/>
          <w:kern w:val="0"/>
          <w:sz w:val="20"/>
          <w:szCs w:val="20"/>
          <w:lang w:eastAsia="ru-RU"/>
          <w14:ligatures w14:val="none"/>
        </w:rPr>
        <w:tab/>
        <w:t xml:space="preserve">   (шифр группы)</w:t>
      </w:r>
    </w:p>
    <w:p w14:paraId="071A90AA" w14:textId="77777777" w:rsidR="00163304" w:rsidRPr="00163304" w:rsidRDefault="00163304" w:rsidP="00163304">
      <w:pPr>
        <w:ind w:left="4678"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</w:p>
    <w:p w14:paraId="212C7F2F" w14:textId="77777777" w:rsidR="00163304" w:rsidRPr="00163304" w:rsidRDefault="00163304" w:rsidP="00163304">
      <w:pPr>
        <w:spacing w:after="240"/>
        <w:ind w:left="4678" w:firstLine="0"/>
        <w:jc w:val="left"/>
        <w:rPr>
          <w:rFonts w:eastAsia="Times New Roman" w:cs="Times New Roman"/>
          <w:kern w:val="0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 xml:space="preserve">Работа защищена «___» ____________ </w:t>
      </w:r>
    </w:p>
    <w:p w14:paraId="4317F51B" w14:textId="77777777" w:rsidR="00163304" w:rsidRPr="00163304" w:rsidRDefault="00163304" w:rsidP="00163304">
      <w:pPr>
        <w:ind w:left="4678" w:firstLine="0"/>
        <w:jc w:val="lef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 xml:space="preserve">С оценкой </w:t>
      </w:r>
      <w:r w:rsidRPr="00163304">
        <w:rPr>
          <w:rFonts w:eastAsia="Times New Roman" w:cs="Times New Roman"/>
          <w:color w:val="000000"/>
          <w:kern w:val="0"/>
          <w:lang w:eastAsia="ru-RU"/>
          <w14:ligatures w14:val="none"/>
        </w:rPr>
        <w:t>________________________</w:t>
      </w:r>
    </w:p>
    <w:p w14:paraId="6F33871E" w14:textId="77777777" w:rsidR="00163304" w:rsidRPr="00017E5E" w:rsidRDefault="00163304" w:rsidP="00163304">
      <w:pPr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26D38768" w14:textId="77777777" w:rsidR="00163304" w:rsidRPr="00017E5E" w:rsidRDefault="00163304" w:rsidP="00163304">
      <w:pPr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2A210BDA" w14:textId="77777777" w:rsidR="00163304" w:rsidRPr="00017E5E" w:rsidRDefault="00163304" w:rsidP="00163304">
      <w:pPr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2B8ACABA" w14:textId="77777777" w:rsidR="00163304" w:rsidRPr="00017E5E" w:rsidRDefault="00163304" w:rsidP="00163304">
      <w:pPr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BFE5DDA" w14:textId="77777777" w:rsidR="00163304" w:rsidRPr="00163304" w:rsidRDefault="00163304" w:rsidP="00163304">
      <w:pPr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 xml:space="preserve">Нижний Новгород </w:t>
      </w:r>
    </w:p>
    <w:p w14:paraId="08632919" w14:textId="77777777" w:rsidR="00163304" w:rsidRPr="00163304" w:rsidRDefault="00163304" w:rsidP="00163304">
      <w:pPr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F2C60B3" w14:textId="77777777" w:rsidR="00163304" w:rsidRPr="00163304" w:rsidRDefault="00163304" w:rsidP="00163304">
      <w:pPr>
        <w:ind w:firstLine="0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163304">
        <w:rPr>
          <w:rFonts w:eastAsia="Times New Roman" w:cs="Times New Roman"/>
          <w:kern w:val="0"/>
          <w:lang w:eastAsia="ru-RU"/>
          <w14:ligatures w14:val="none"/>
        </w:rPr>
        <w:t>2026 г.</w:t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Content>
        <w:p w14:paraId="32690408" w14:textId="1A977C9F" w:rsidR="00AE394F" w:rsidRPr="00AE394F" w:rsidRDefault="00525CDE" w:rsidP="00AE394F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noProof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  <w:r w:rsidR="009B4224"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="009B4224"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="009B4224"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</w:p>
        <w:p w14:paraId="01CC6FAA" w14:textId="3E7E5B74" w:rsidR="00AE394F" w:rsidRDefault="00AE394F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641131" w:history="1">
            <w:r w:rsidRPr="00406106">
              <w:rPr>
                <w:rStyle w:val="af6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06106">
              <w:rPr>
                <w:rStyle w:val="af6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8E8C" w14:textId="3251457A" w:rsidR="00AE394F" w:rsidRDefault="00AE394F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641132" w:history="1">
            <w:r w:rsidRPr="00406106">
              <w:rPr>
                <w:rStyle w:val="af6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06106">
              <w:rPr>
                <w:rStyle w:val="af6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56C5" w14:textId="0E825C59" w:rsidR="00AE394F" w:rsidRDefault="00AE394F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641133" w:history="1">
            <w:r w:rsidRPr="00406106">
              <w:rPr>
                <w:rStyle w:val="af6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06106">
              <w:rPr>
                <w:rStyle w:val="af6"/>
                <w:noProof/>
              </w:rPr>
              <w:t>Начало алгоритма и ввод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6A01A" w14:textId="1A6DB325" w:rsidR="00AE394F" w:rsidRDefault="00AE394F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641134" w:history="1">
            <w:r w:rsidRPr="00406106">
              <w:rPr>
                <w:rStyle w:val="af6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06106">
              <w:rPr>
                <w:rStyle w:val="af6"/>
                <w:noProof/>
              </w:rPr>
              <w:t>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8EBCC" w14:textId="73103A3A" w:rsidR="00AE394F" w:rsidRDefault="00AE394F">
          <w:pPr>
            <w:pStyle w:val="23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641135" w:history="1">
            <w:r w:rsidRPr="00406106">
              <w:rPr>
                <w:rStyle w:val="af6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06106">
              <w:rPr>
                <w:rStyle w:val="af6"/>
                <w:noProof/>
              </w:rPr>
              <w:t>Итоговая блок-схема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CF97" w14:textId="404A4325" w:rsidR="00AE394F" w:rsidRDefault="00AE394F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641136" w:history="1">
            <w:r w:rsidRPr="00406106">
              <w:rPr>
                <w:rStyle w:val="af6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406106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_Toc229641136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C653" w14:textId="62BDCAA0" w:rsidR="009B4224" w:rsidRPr="00AE394F" w:rsidRDefault="009B4224" w:rsidP="00AE394F">
          <w:pPr>
            <w:ind w:firstLine="0"/>
          </w:pPr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</w:sdtContent>
    </w:sdt>
    <w:p w14:paraId="67292508" w14:textId="77777777" w:rsidR="009B4224" w:rsidRPr="00E42680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:lang w:val="en-US"/>
          <w14:ligatures w14:val="none"/>
        </w:rPr>
      </w:pPr>
    </w:p>
    <w:p w14:paraId="307E9DAA" w14:textId="77777777" w:rsidR="00CE0038" w:rsidRDefault="00CE0038" w:rsidP="00A20013">
      <w:pPr>
        <w:pStyle w:val="-1"/>
      </w:pPr>
      <w:bookmarkStart w:id="7" w:name="_Toc229641131"/>
      <w:r w:rsidRPr="00CE0038">
        <w:lastRenderedPageBreak/>
        <w:t>Введение</w:t>
      </w:r>
      <w:bookmarkEnd w:id="1"/>
      <w:bookmarkEnd w:id="7"/>
    </w:p>
    <w:p w14:paraId="608DA8E5" w14:textId="7C9EBAE7" w:rsidR="004009E4" w:rsidRDefault="004009E4" w:rsidP="004009E4">
      <w:pPr>
        <w:rPr>
          <w:b/>
        </w:rPr>
      </w:pPr>
      <w:r w:rsidRPr="004009E4">
        <w:rPr>
          <w:b/>
          <w:bCs/>
        </w:rPr>
        <w:t>Цель работы:</w:t>
      </w:r>
      <w:r>
        <w:t xml:space="preserve"> </w:t>
      </w:r>
      <w:r w:rsidR="00251190">
        <w:t xml:space="preserve">научиться графически представлять информацию в виде блок-схем: изучить типы вершин, основные алгоритмические структуры, свойства алгоритмов. </w:t>
      </w:r>
      <w:r w:rsidR="00251190">
        <w:rPr>
          <w:bCs/>
        </w:rPr>
        <w:t>П</w:t>
      </w:r>
      <w:r w:rsidRPr="004009E4">
        <w:rPr>
          <w:bCs/>
        </w:rPr>
        <w:t>остроить максимально подробную блок-схему алгоритма решения задачи по вариантам</w:t>
      </w:r>
      <w:r w:rsidRPr="004009E4">
        <w:rPr>
          <w:b/>
        </w:rPr>
        <w:t>.</w:t>
      </w:r>
    </w:p>
    <w:p w14:paraId="4A139C62" w14:textId="0DA00371" w:rsidR="004009E4" w:rsidRPr="004009E4" w:rsidRDefault="004009E4" w:rsidP="004009E4">
      <w:pPr>
        <w:rPr>
          <w:b/>
        </w:rPr>
      </w:pPr>
      <w:r>
        <w:rPr>
          <w:b/>
        </w:rPr>
        <w:t>Вариант:</w:t>
      </w:r>
      <w:r w:rsidRPr="004009E4">
        <w:rPr>
          <w:bCs/>
        </w:rPr>
        <w:t xml:space="preserve"> №1</w:t>
      </w:r>
      <w:r>
        <w:rPr>
          <w:bCs/>
        </w:rPr>
        <w:t>.</w:t>
      </w:r>
    </w:p>
    <w:p w14:paraId="17CBF8FA" w14:textId="1E3C947C" w:rsidR="007E00D9" w:rsidRPr="004009E4" w:rsidRDefault="004009E4" w:rsidP="004009E4">
      <w:r w:rsidRPr="004009E4">
        <w:rPr>
          <w:b/>
          <w:bCs/>
        </w:rPr>
        <w:t>Задание:</w:t>
      </w:r>
      <w:r>
        <w:t xml:space="preserve"> </w:t>
      </w:r>
      <w:r w:rsidR="00251190">
        <w:t>в</w:t>
      </w:r>
      <w:r w:rsidRPr="004009E4">
        <w:t>ычеркните каждую i-ю букву из заданной строки. i задается пользователем.</w:t>
      </w:r>
    </w:p>
    <w:p w14:paraId="071B41B3" w14:textId="77777777" w:rsidR="00CE0038" w:rsidRDefault="00CE0038" w:rsidP="001F73FF">
      <w:pPr>
        <w:pStyle w:val="-1"/>
      </w:pPr>
      <w:bookmarkStart w:id="8" w:name="_Toc207065165"/>
      <w:bookmarkStart w:id="9" w:name="_Toc229641132"/>
      <w:r>
        <w:lastRenderedPageBreak/>
        <w:t>Выполнение работы</w:t>
      </w:r>
      <w:bookmarkEnd w:id="8"/>
      <w:bookmarkEnd w:id="9"/>
    </w:p>
    <w:p w14:paraId="2EC915ED" w14:textId="3C9FFB3D" w:rsidR="00566B30" w:rsidRDefault="00251190" w:rsidP="00566B30">
      <w:pPr>
        <w:pStyle w:val="-2"/>
      </w:pPr>
      <w:bookmarkStart w:id="10" w:name="_Toc229641133"/>
      <w:r>
        <w:t>Начало алгоритма и ввод данных</w:t>
      </w:r>
      <w:bookmarkEnd w:id="10"/>
    </w:p>
    <w:p w14:paraId="1DA01333" w14:textId="1525704E" w:rsidR="00C51216" w:rsidRPr="00C51216" w:rsidRDefault="000774B6" w:rsidP="00C51216">
      <w:pPr>
        <w:spacing w:after="200"/>
        <w:rPr>
          <w:lang w:val="en-US"/>
        </w:rPr>
      </w:pPr>
      <w:r>
        <w:t>После начала программы нужно инициализировать используемые переменные и позволить пользователю ввести требуемые данные. Затем нужно проверить правильность ввода пользователя.</w:t>
      </w:r>
    </w:p>
    <w:p w14:paraId="36EDB0F3" w14:textId="77777777" w:rsidR="00C51216" w:rsidRDefault="00C51216" w:rsidP="00C51216">
      <w:pPr>
        <w:spacing w:after="20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920273" wp14:editId="3A720354">
            <wp:extent cx="3838575" cy="7105650"/>
            <wp:effectExtent l="0" t="0" r="9525" b="0"/>
            <wp:docPr id="19601697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A323" w14:textId="2663B16A" w:rsidR="00566B30" w:rsidRPr="00C51216" w:rsidRDefault="00566B30" w:rsidP="00C51216">
      <w:pPr>
        <w:ind w:firstLine="0"/>
        <w:jc w:val="center"/>
      </w:pPr>
      <w:r w:rsidRPr="00363B9F">
        <w:t xml:space="preserve">Рисунок </w:t>
      </w:r>
      <w:fldSimple w:instr=" SEQ Рисунок \* ARABIC ">
        <w:r w:rsidR="004F7FE7" w:rsidRPr="00363B9F">
          <w:rPr>
            <w:noProof/>
          </w:rPr>
          <w:t>1</w:t>
        </w:r>
      </w:fldSimple>
      <w:r w:rsidR="00363B9F">
        <w:rPr>
          <w:noProof/>
        </w:rPr>
        <w:t xml:space="preserve">. </w:t>
      </w:r>
      <w:r w:rsidR="004525B5" w:rsidRPr="004525B5">
        <w:rPr>
          <w:noProof/>
        </w:rPr>
        <w:t>–</w:t>
      </w:r>
      <w:r w:rsidRPr="00363B9F">
        <w:t xml:space="preserve"> </w:t>
      </w:r>
      <w:r w:rsidR="00AF1E84">
        <w:t>Начало программы и ввод данных</w:t>
      </w:r>
    </w:p>
    <w:p w14:paraId="68E730B1" w14:textId="490BD1F7" w:rsidR="00566B30" w:rsidRDefault="00AF1E84" w:rsidP="004D42F6">
      <w:pPr>
        <w:pStyle w:val="-2"/>
      </w:pPr>
      <w:bookmarkStart w:id="11" w:name="_Toc229641134"/>
      <w:r>
        <w:t>Обработка данных</w:t>
      </w:r>
      <w:bookmarkEnd w:id="11"/>
    </w:p>
    <w:p w14:paraId="6A4F5944" w14:textId="58521695" w:rsidR="00AF1E84" w:rsidRPr="00C51216" w:rsidRDefault="00AF1E84" w:rsidP="00C51216">
      <w:pPr>
        <w:spacing w:after="200"/>
        <w:rPr>
          <w:lang w:val="en-US"/>
        </w:rPr>
      </w:pPr>
      <w:r>
        <w:t xml:space="preserve">Прописываем сам алгоритм, по которому будет вычеркиваться каждый </w:t>
      </w:r>
      <w:proofErr w:type="spellStart"/>
      <w:r>
        <w:rPr>
          <w:lang w:val="en-US"/>
        </w:rPr>
        <w:t>i</w:t>
      </w:r>
      <w:proofErr w:type="spellEnd"/>
      <w:r w:rsidRPr="00AF1E84">
        <w:t>-</w:t>
      </w:r>
      <w:r>
        <w:t>й символ строки</w:t>
      </w:r>
      <w:r w:rsidR="004D42F6">
        <w:t>.</w:t>
      </w:r>
    </w:p>
    <w:p w14:paraId="64C257C1" w14:textId="77777777" w:rsidR="00C51216" w:rsidRDefault="00AF1E84" w:rsidP="004D42F6">
      <w:pPr>
        <w:pStyle w:val="af7"/>
        <w:rPr>
          <w:i w:val="0"/>
          <w:iCs w:val="0"/>
          <w:lang w:val="en-US"/>
        </w:rPr>
      </w:pPr>
      <w:r>
        <w:rPr>
          <w:i w:val="0"/>
          <w:iCs w:val="0"/>
          <w:noProof/>
        </w:rPr>
        <w:lastRenderedPageBreak/>
        <w:drawing>
          <wp:inline distT="0" distB="0" distL="0" distR="0" wp14:anchorId="44B28AA0" wp14:editId="719FD1F9">
            <wp:extent cx="4829175" cy="4762500"/>
            <wp:effectExtent l="0" t="0" r="9525" b="0"/>
            <wp:docPr id="7013508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8613" w14:textId="745B020B" w:rsidR="004D42F6" w:rsidRPr="00CE7F50" w:rsidRDefault="004D42F6" w:rsidP="004D42F6">
      <w:pPr>
        <w:pStyle w:val="af7"/>
        <w:rPr>
          <w:i w:val="0"/>
          <w:iCs w:val="0"/>
        </w:rPr>
      </w:pPr>
      <w:r w:rsidRPr="004525B5">
        <w:rPr>
          <w:i w:val="0"/>
          <w:iCs w:val="0"/>
        </w:rPr>
        <w:t xml:space="preserve">Рисунок </w:t>
      </w:r>
      <w:r w:rsidR="005962B3" w:rsidRPr="004525B5">
        <w:rPr>
          <w:i w:val="0"/>
          <w:iCs w:val="0"/>
        </w:rPr>
        <w:fldChar w:fldCharType="begin"/>
      </w:r>
      <w:r w:rsidR="005962B3" w:rsidRPr="004525B5">
        <w:rPr>
          <w:i w:val="0"/>
          <w:iCs w:val="0"/>
        </w:rPr>
        <w:instrText xml:space="preserve"> SEQ Рисунок \* ARABIC </w:instrText>
      </w:r>
      <w:r w:rsidR="005962B3" w:rsidRPr="004525B5">
        <w:rPr>
          <w:i w:val="0"/>
          <w:iCs w:val="0"/>
        </w:rPr>
        <w:fldChar w:fldCharType="separate"/>
      </w:r>
      <w:r w:rsidR="004F7FE7" w:rsidRPr="004525B5">
        <w:rPr>
          <w:i w:val="0"/>
          <w:iCs w:val="0"/>
          <w:noProof/>
        </w:rPr>
        <w:t>2</w:t>
      </w:r>
      <w:r w:rsidR="005962B3" w:rsidRPr="004525B5">
        <w:rPr>
          <w:i w:val="0"/>
          <w:iCs w:val="0"/>
          <w:noProof/>
        </w:rPr>
        <w:fldChar w:fldCharType="end"/>
      </w:r>
      <w:r w:rsidR="004525B5" w:rsidRPr="004525B5">
        <w:rPr>
          <w:i w:val="0"/>
          <w:iCs w:val="0"/>
          <w:noProof/>
        </w:rPr>
        <w:t>. –</w:t>
      </w:r>
      <w:r w:rsidRPr="004525B5">
        <w:rPr>
          <w:i w:val="0"/>
          <w:iCs w:val="0"/>
        </w:rPr>
        <w:t xml:space="preserve"> </w:t>
      </w:r>
      <w:r w:rsidR="00CE7F50">
        <w:rPr>
          <w:i w:val="0"/>
          <w:iCs w:val="0"/>
        </w:rPr>
        <w:t>Обработка данных</w:t>
      </w:r>
    </w:p>
    <w:p w14:paraId="3075A8DB" w14:textId="1177C309" w:rsidR="004D42F6" w:rsidRDefault="00AF1E84" w:rsidP="00D14DE5">
      <w:pPr>
        <w:pStyle w:val="-2"/>
      </w:pPr>
      <w:bookmarkStart w:id="12" w:name="_Toc229641135"/>
      <w:r>
        <w:t>Итоговая блок-схема</w:t>
      </w:r>
      <w:bookmarkEnd w:id="12"/>
    </w:p>
    <w:p w14:paraId="38AD0F6D" w14:textId="77777777" w:rsidR="00C51216" w:rsidRPr="00C51216" w:rsidRDefault="00AF1E84" w:rsidP="00C51216">
      <w:pPr>
        <w:spacing w:after="200"/>
      </w:pPr>
      <w:r>
        <w:t>Мы получили итоговую блок-схему:</w:t>
      </w:r>
    </w:p>
    <w:p w14:paraId="32043B03" w14:textId="77F63C4C" w:rsidR="00C51216" w:rsidRPr="00C51216" w:rsidRDefault="00C51216" w:rsidP="00C51216">
      <w:pPr>
        <w:spacing w:after="200"/>
        <w:ind w:firstLine="0"/>
        <w:jc w:val="center"/>
      </w:pPr>
      <w:r>
        <w:rPr>
          <w:lang w:val="en-US"/>
        </w:rPr>
        <w:lastRenderedPageBreak/>
        <w:tab/>
      </w:r>
      <w:r>
        <w:rPr>
          <w:noProof/>
          <w:lang w:val="en-US"/>
        </w:rPr>
        <w:drawing>
          <wp:inline distT="0" distB="0" distL="0" distR="0" wp14:anchorId="0C579B04" wp14:editId="54A01922">
            <wp:extent cx="5934075" cy="7810500"/>
            <wp:effectExtent l="0" t="0" r="9525" b="0"/>
            <wp:docPr id="665610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D4CC" w14:textId="626A62F8" w:rsidR="004E2EB4" w:rsidRPr="00630745" w:rsidRDefault="004E2EB4" w:rsidP="00630745">
      <w:pPr>
        <w:pStyle w:val="af7"/>
        <w:rPr>
          <w:i w:val="0"/>
          <w:iCs w:val="0"/>
        </w:rPr>
      </w:pPr>
      <w:r w:rsidRPr="005C3805">
        <w:rPr>
          <w:i w:val="0"/>
          <w:iCs w:val="0"/>
        </w:rPr>
        <w:t xml:space="preserve">Рисунок </w:t>
      </w:r>
      <w:r w:rsidR="005962B3" w:rsidRPr="005C3805">
        <w:rPr>
          <w:i w:val="0"/>
          <w:iCs w:val="0"/>
        </w:rPr>
        <w:fldChar w:fldCharType="begin"/>
      </w:r>
      <w:r w:rsidR="005962B3" w:rsidRPr="005C3805">
        <w:rPr>
          <w:i w:val="0"/>
          <w:iCs w:val="0"/>
        </w:rPr>
        <w:instrText xml:space="preserve"> SEQ Рисунок \* ARABIC </w:instrText>
      </w:r>
      <w:r w:rsidR="005962B3" w:rsidRPr="005C3805">
        <w:rPr>
          <w:i w:val="0"/>
          <w:iCs w:val="0"/>
        </w:rPr>
        <w:fldChar w:fldCharType="separate"/>
      </w:r>
      <w:r w:rsidR="004F7FE7" w:rsidRPr="005C3805">
        <w:rPr>
          <w:i w:val="0"/>
          <w:iCs w:val="0"/>
          <w:noProof/>
        </w:rPr>
        <w:t>3</w:t>
      </w:r>
      <w:r w:rsidR="005962B3" w:rsidRPr="005C3805">
        <w:rPr>
          <w:i w:val="0"/>
          <w:iCs w:val="0"/>
          <w:noProof/>
        </w:rPr>
        <w:fldChar w:fldCharType="end"/>
      </w:r>
      <w:r w:rsidR="005C3805" w:rsidRPr="005C3805">
        <w:rPr>
          <w:i w:val="0"/>
          <w:iCs w:val="0"/>
          <w:noProof/>
        </w:rPr>
        <w:t>. –</w:t>
      </w:r>
      <w:r w:rsidRPr="005C3805">
        <w:rPr>
          <w:i w:val="0"/>
          <w:iCs w:val="0"/>
        </w:rPr>
        <w:t xml:space="preserve"> </w:t>
      </w:r>
      <w:r w:rsidR="00AF1E84">
        <w:rPr>
          <w:i w:val="0"/>
          <w:iCs w:val="0"/>
        </w:rPr>
        <w:t>Итоговая блок-схема</w:t>
      </w:r>
    </w:p>
    <w:p w14:paraId="3694D83E" w14:textId="6E0BD689" w:rsidR="00CE0038" w:rsidRDefault="00CE0038" w:rsidP="00A20013">
      <w:pPr>
        <w:pStyle w:val="-1"/>
      </w:pPr>
      <w:bookmarkStart w:id="13" w:name="_Toc207065166"/>
      <w:bookmarkStart w:id="14" w:name="_Toc229641136"/>
      <w:r>
        <w:lastRenderedPageBreak/>
        <w:t>Заключение</w:t>
      </w:r>
      <w:bookmarkEnd w:id="13"/>
      <w:bookmarkEnd w:id="14"/>
    </w:p>
    <w:p w14:paraId="1E751FB9" w14:textId="654CCB5B" w:rsidR="00EA2A2E" w:rsidRPr="00FC460C" w:rsidRDefault="00686AF4" w:rsidP="00EA2A2E">
      <w:pPr>
        <w:spacing w:line="360" w:lineRule="auto"/>
      </w:pPr>
      <w:r>
        <w:t xml:space="preserve">В ходе выполнения лабораторной работы </w:t>
      </w:r>
      <w:r w:rsidR="00AF1E84">
        <w:t xml:space="preserve">я научился графически представлять информацию в виде блок-схем: изучил типы вершин, основные алгоритмические структуры, свойства алгоритмов, а также </w:t>
      </w:r>
      <w:r w:rsidR="00AF1E84">
        <w:rPr>
          <w:bCs/>
        </w:rPr>
        <w:t>п</w:t>
      </w:r>
      <w:r w:rsidR="00AF1E84" w:rsidRPr="004009E4">
        <w:rPr>
          <w:bCs/>
        </w:rPr>
        <w:t>острои</w:t>
      </w:r>
      <w:r w:rsidR="00AF1E84">
        <w:rPr>
          <w:bCs/>
        </w:rPr>
        <w:t>л</w:t>
      </w:r>
      <w:r w:rsidR="00AF1E84" w:rsidRPr="004009E4">
        <w:rPr>
          <w:bCs/>
        </w:rPr>
        <w:t xml:space="preserve"> подробную блок-схему алгоритма решения задачи</w:t>
      </w:r>
      <w:r w:rsidR="00AF1E84">
        <w:rPr>
          <w:bCs/>
        </w:rPr>
        <w:t xml:space="preserve">: </w:t>
      </w:r>
      <w:r w:rsidR="00AF1E84">
        <w:t>в</w:t>
      </w:r>
      <w:r w:rsidR="00AF1E84" w:rsidRPr="004009E4">
        <w:t>ычеркн</w:t>
      </w:r>
      <w:r w:rsidR="00AF1E84">
        <w:t>уть</w:t>
      </w:r>
      <w:r w:rsidR="00AF1E84" w:rsidRPr="004009E4">
        <w:t xml:space="preserve"> каждую i-ю букву из заданной строки.</w:t>
      </w:r>
    </w:p>
    <w:sectPr w:rsidR="00EA2A2E" w:rsidRPr="00FC460C" w:rsidSect="00163304">
      <w:footerReference w:type="default" r:id="rId12"/>
      <w:footerReference w:type="first" r:id="rId13"/>
      <w:pgSz w:w="11906" w:h="16838"/>
      <w:pgMar w:top="709" w:right="851" w:bottom="24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B16E5" w14:textId="77777777" w:rsidR="00D44265" w:rsidRDefault="00D44265" w:rsidP="00CE0038">
      <w:r>
        <w:separator/>
      </w:r>
    </w:p>
  </w:endnote>
  <w:endnote w:type="continuationSeparator" w:id="0">
    <w:p w14:paraId="4639B6B6" w14:textId="77777777" w:rsidR="00D44265" w:rsidRDefault="00D44265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1DCD3F88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405B" w14:textId="082EBA4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71390" w14:textId="77777777" w:rsidR="00D44265" w:rsidRDefault="00D44265" w:rsidP="00CE0038">
      <w:r>
        <w:separator/>
      </w:r>
    </w:p>
  </w:footnote>
  <w:footnote w:type="continuationSeparator" w:id="0">
    <w:p w14:paraId="51B4A4C3" w14:textId="77777777" w:rsidR="00D44265" w:rsidRDefault="00D44265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E7EABC0"/>
    <w:lvl w:ilvl="0">
      <w:numFmt w:val="bullet"/>
      <w:lvlText w:val="*"/>
      <w:lvlJc w:val="left"/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6739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18916847">
    <w:abstractNumId w:val="2"/>
  </w:num>
  <w:num w:numId="2" w16cid:durableId="1628775176">
    <w:abstractNumId w:val="1"/>
  </w:num>
  <w:num w:numId="3" w16cid:durableId="67843421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97"/>
    <w:rsid w:val="000001A9"/>
    <w:rsid w:val="000006D7"/>
    <w:rsid w:val="00017E5E"/>
    <w:rsid w:val="000455EA"/>
    <w:rsid w:val="000774B6"/>
    <w:rsid w:val="00163304"/>
    <w:rsid w:val="001E51C0"/>
    <w:rsid w:val="001F73FF"/>
    <w:rsid w:val="00224ED3"/>
    <w:rsid w:val="00243F99"/>
    <w:rsid w:val="00251190"/>
    <w:rsid w:val="00275E2B"/>
    <w:rsid w:val="002E7887"/>
    <w:rsid w:val="0034264B"/>
    <w:rsid w:val="0035429B"/>
    <w:rsid w:val="00363B9F"/>
    <w:rsid w:val="00371303"/>
    <w:rsid w:val="003D7820"/>
    <w:rsid w:val="003E3AFE"/>
    <w:rsid w:val="003E510B"/>
    <w:rsid w:val="004009E4"/>
    <w:rsid w:val="00430ACF"/>
    <w:rsid w:val="00444A1E"/>
    <w:rsid w:val="00447358"/>
    <w:rsid w:val="004525B5"/>
    <w:rsid w:val="00456449"/>
    <w:rsid w:val="004D42F6"/>
    <w:rsid w:val="004E2EB4"/>
    <w:rsid w:val="004E5659"/>
    <w:rsid w:val="004F7FE7"/>
    <w:rsid w:val="00521A66"/>
    <w:rsid w:val="00525CDE"/>
    <w:rsid w:val="00544D0A"/>
    <w:rsid w:val="005458A4"/>
    <w:rsid w:val="00566B30"/>
    <w:rsid w:val="005760C6"/>
    <w:rsid w:val="005962B3"/>
    <w:rsid w:val="005C3805"/>
    <w:rsid w:val="005C48D4"/>
    <w:rsid w:val="00621183"/>
    <w:rsid w:val="00630745"/>
    <w:rsid w:val="00686AF4"/>
    <w:rsid w:val="006B1A9C"/>
    <w:rsid w:val="006B3D93"/>
    <w:rsid w:val="00722FBE"/>
    <w:rsid w:val="00764491"/>
    <w:rsid w:val="007745A8"/>
    <w:rsid w:val="007E00D9"/>
    <w:rsid w:val="00852CC0"/>
    <w:rsid w:val="00876D5F"/>
    <w:rsid w:val="0088336C"/>
    <w:rsid w:val="008B45A1"/>
    <w:rsid w:val="008C16BA"/>
    <w:rsid w:val="008E2385"/>
    <w:rsid w:val="00914DC9"/>
    <w:rsid w:val="00934296"/>
    <w:rsid w:val="00991A4C"/>
    <w:rsid w:val="009924EF"/>
    <w:rsid w:val="009B4224"/>
    <w:rsid w:val="009C4383"/>
    <w:rsid w:val="009C6455"/>
    <w:rsid w:val="00A03533"/>
    <w:rsid w:val="00A11EA8"/>
    <w:rsid w:val="00A13152"/>
    <w:rsid w:val="00A20013"/>
    <w:rsid w:val="00A30D96"/>
    <w:rsid w:val="00AB2A55"/>
    <w:rsid w:val="00AB4D82"/>
    <w:rsid w:val="00AE394F"/>
    <w:rsid w:val="00AF1E84"/>
    <w:rsid w:val="00B33ABE"/>
    <w:rsid w:val="00B36689"/>
    <w:rsid w:val="00B4644A"/>
    <w:rsid w:val="00B95D7A"/>
    <w:rsid w:val="00BB5C73"/>
    <w:rsid w:val="00BF56F0"/>
    <w:rsid w:val="00C20A42"/>
    <w:rsid w:val="00C22F14"/>
    <w:rsid w:val="00C51216"/>
    <w:rsid w:val="00C93890"/>
    <w:rsid w:val="00CA62E7"/>
    <w:rsid w:val="00CE0038"/>
    <w:rsid w:val="00CE7F50"/>
    <w:rsid w:val="00D14DE5"/>
    <w:rsid w:val="00D44265"/>
    <w:rsid w:val="00D525CC"/>
    <w:rsid w:val="00D67AF9"/>
    <w:rsid w:val="00D94BE5"/>
    <w:rsid w:val="00DE341F"/>
    <w:rsid w:val="00E42680"/>
    <w:rsid w:val="00E70A2B"/>
    <w:rsid w:val="00E92EE6"/>
    <w:rsid w:val="00E941D6"/>
    <w:rsid w:val="00EA2A2E"/>
    <w:rsid w:val="00EC3BFA"/>
    <w:rsid w:val="00F03897"/>
    <w:rsid w:val="00F62B0E"/>
    <w:rsid w:val="00FB3C43"/>
    <w:rsid w:val="00FC460C"/>
    <w:rsid w:val="00FC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F228C"/>
  <w15:chartTrackingRefBased/>
  <w15:docId w15:val="{994892BC-6D91-495A-A6AC-163F6772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430A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3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seniy\Downloads\&#1064;&#1072;&#1073;&#1083;&#1086;&#1085;%20&#1086;&#1090;&#1095;&#1077;&#1090;&#1072;%20&#1048;&#1042;&#1058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(1).dotx</Template>
  <TotalTime>65</TotalTime>
  <Pages>7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Дима Аксёнов</cp:lastModifiedBy>
  <cp:revision>10</cp:revision>
  <dcterms:created xsi:type="dcterms:W3CDTF">2026-04-16T11:33:00Z</dcterms:created>
  <dcterms:modified xsi:type="dcterms:W3CDTF">2026-05-14T05:52:00Z</dcterms:modified>
</cp:coreProperties>
</file>